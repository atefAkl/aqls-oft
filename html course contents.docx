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9F073" w14:textId="0118C5D9" w:rsidR="00685117" w:rsidRDefault="00041CEB" w:rsidP="00E47672">
      <w:pPr>
        <w:spacing w:before="0" w:after="240"/>
      </w:pPr>
      <w:r>
        <w:rPr>
          <w:noProof/>
        </w:rPr>
        <w:drawing>
          <wp:anchor distT="0" distB="0" distL="114300" distR="114300" simplePos="0" relativeHeight="251658239" behindDoc="1" locked="1" layoutInCell="1" allowOverlap="1" wp14:anchorId="165AE8FD" wp14:editId="38A8F040">
            <wp:simplePos x="0" y="0"/>
            <wp:positionH relativeFrom="column">
              <wp:posOffset>381000</wp:posOffset>
            </wp:positionH>
            <wp:positionV relativeFrom="paragraph">
              <wp:posOffset>3520440</wp:posOffset>
            </wp:positionV>
            <wp:extent cx="6931152" cy="6080760"/>
            <wp:effectExtent l="0" t="0" r="3175" b="0"/>
            <wp:wrapNone/>
            <wp:docPr id="5" name="Picture 3" descr="People walking and their sha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People walking and their shadows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6179"/>
                              </a14:imgEffect>
                              <a14:imgEffect>
                                <a14:saturation sat="49000"/>
                              </a14:imgEffect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rcRect l="13" r="23178"/>
                    <a:stretch/>
                  </pic:blipFill>
                  <pic:spPr bwMode="auto">
                    <a:xfrm>
                      <a:off x="0" y="0"/>
                      <a:ext cx="6931152" cy="608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4415A5E2" wp14:editId="0D89B8C1">
                <wp:simplePos x="0" y="0"/>
                <wp:positionH relativeFrom="column">
                  <wp:posOffset>-144780</wp:posOffset>
                </wp:positionH>
                <wp:positionV relativeFrom="paragraph">
                  <wp:posOffset>-457200</wp:posOffset>
                </wp:positionV>
                <wp:extent cx="7461504" cy="9381744"/>
                <wp:effectExtent l="0" t="0" r="44450" b="1016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504" cy="9381744"/>
                          <a:chOff x="0" y="0"/>
                          <a:chExt cx="7459980" cy="938403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4707952" cy="80850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3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CnPr/>
                        <wps:spPr>
                          <a:xfrm>
                            <a:off x="1059180" y="9384030"/>
                            <a:ext cx="64008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6116A" id="Group 4" o:spid="_x0000_s1026" alt="&quot;&quot;" style="position:absolute;margin-left:-11.4pt;margin-top:-36pt;width:587.5pt;height:738.7pt;z-index:-251654144;mso-width-relative:margin;mso-height-relative:margin" coordsize="74599,9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">
                <v:rect id="Rectangle 1" o:spid="_x0000_s1027" style="position:absolute;width:47079;height:80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" fillcolor="#d5dce4 [671]" stroked="f" strokeweight="2pt">
                  <v:fill opacity="19789f"/>
                </v:rect>
                <v:line id="Straight Connector 2" o:spid="_x0000_s1028" alt="&quot;&quot;" style="position:absolute;visibility:visible;mso-wrap-style:square" from="10591,93840" to="74599,9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" strokecolor="#8496b0 [1951]" strokeweight="3pt"/>
                <w10:anchorlock/>
              </v:group>
            </w:pict>
          </mc:Fallback>
        </mc:AlternateContent>
      </w:r>
      <w:r w:rsidR="0036508C">
        <w:t>s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14:paraId="3718063E" w14:textId="77777777" w:rsidTr="00E47672">
        <w:trPr>
          <w:trHeight w:val="726"/>
        </w:trPr>
        <w:tc>
          <w:tcPr>
            <w:tcW w:w="10800" w:type="dxa"/>
          </w:tcPr>
          <w:bookmarkStart w:id="0" w:name="_Toc321147011" w:displacedByCustomXml="next"/>
          <w:bookmarkStart w:id="1" w:name="_Toc318189312" w:displacedByCustomXml="next"/>
          <w:bookmarkStart w:id="2" w:name="_Toc318188327" w:displacedByCustomXml="next"/>
          <w:bookmarkStart w:id="3" w:name="_Toc318188227" w:displacedByCustomXml="next"/>
          <w:bookmarkStart w:id="4" w:name="_Toc321147149" w:displacedByCustomXml="next"/>
          <w:sdt>
            <w:sdtPr>
              <w:id w:val="720020519"/>
              <w:placeholder>
                <w:docPart w:val="A271EB0763A340ED81436F3EED6BF3B2"/>
              </w:placeholder>
              <w15:appearance w15:val="hidden"/>
            </w:sdtPr>
            <w:sdtEndPr>
              <w:rPr>
                <w:rStyle w:val="TitleChar"/>
                <w:b w:val="0"/>
                <w:caps w:val="0"/>
              </w:rPr>
            </w:sdtEndPr>
            <w:sdtContent>
              <w:p w14:paraId="5A43B2E4" w14:textId="77777777" w:rsidR="00E47672" w:rsidRDefault="00F009B9" w:rsidP="005806DD">
                <w:pPr>
                  <w:pStyle w:val="Title"/>
                </w:pPr>
                <w:r>
                  <w:t xml:space="preserve">html </w:t>
                </w:r>
              </w:p>
              <w:p w14:paraId="424D208E" w14:textId="77777777" w:rsidR="005806DD" w:rsidRDefault="005806DD" w:rsidP="005806DD">
                <w:pPr>
                  <w:pStyle w:val="Title"/>
                </w:pPr>
                <w:r>
                  <w:t>basics</w:t>
                </w:r>
              </w:p>
              <w:p w14:paraId="74F07292" w14:textId="77777777" w:rsidR="005806DD" w:rsidRDefault="005806DD" w:rsidP="005806DD">
                <w:pPr>
                  <w:pStyle w:val="Title"/>
                </w:pPr>
                <w:r>
                  <w:t>rash</w:t>
                </w:r>
              </w:p>
              <w:p w14:paraId="03AA4B51" w14:textId="2DB593E9" w:rsidR="005806DD" w:rsidRPr="00E47672" w:rsidRDefault="005806DD" w:rsidP="005806DD">
                <w:pPr>
                  <w:pStyle w:val="Title"/>
                </w:pPr>
                <w:r>
                  <w:t>course</w:t>
                </w:r>
              </w:p>
            </w:sdtContent>
          </w:sdt>
        </w:tc>
      </w:tr>
      <w:tr w:rsidR="00E47672" w14:paraId="32C5D719" w14:textId="77777777" w:rsidTr="00E47672">
        <w:trPr>
          <w:trHeight w:val="726"/>
        </w:trPr>
        <w:tc>
          <w:tcPr>
            <w:tcW w:w="10800" w:type="dxa"/>
          </w:tcPr>
          <w:p w14:paraId="2FB44B9F" w14:textId="77777777" w:rsidR="00E47672" w:rsidRPr="00206B7B" w:rsidRDefault="00000000" w:rsidP="00E47672">
            <w:pPr>
              <w:pStyle w:val="Subtitle"/>
            </w:pPr>
            <w:sdt>
              <w:sdtPr>
                <w:id w:val="-1640336837"/>
                <w:placeholder>
                  <w:docPart w:val="69D4C9AED8CE4CAA9A1445C1FCBBCF4A"/>
                </w:placeholder>
                <w:showingPlcHdr/>
                <w15:appearance w15:val="hidden"/>
              </w:sdtPr>
              <w:sdtContent>
                <w:r w:rsidR="00E47672" w:rsidRPr="00E47672">
                  <w:t>Court Role and Structure</w:t>
                </w:r>
              </w:sdtContent>
            </w:sdt>
          </w:p>
        </w:tc>
      </w:tr>
      <w:tr w:rsidR="00E47672" w14:paraId="3ADE4D2B" w14:textId="77777777" w:rsidTr="00876773">
        <w:trPr>
          <w:trHeight w:val="7641"/>
        </w:trPr>
        <w:tc>
          <w:tcPr>
            <w:tcW w:w="10800" w:type="dxa"/>
          </w:tcPr>
          <w:p w14:paraId="6AD9A6BB" w14:textId="77777777" w:rsidR="00E47672" w:rsidRPr="00206B7B" w:rsidRDefault="00E47672" w:rsidP="00E47672">
            <w:pPr>
              <w:pStyle w:val="ContactInfo"/>
            </w:pPr>
          </w:p>
        </w:tc>
      </w:tr>
      <w:tr w:rsidR="00FE1397" w14:paraId="1810BB44" w14:textId="77777777" w:rsidTr="00876773">
        <w:trPr>
          <w:trHeight w:val="1260"/>
        </w:trPr>
        <w:tc>
          <w:tcPr>
            <w:tcW w:w="10800" w:type="dxa"/>
            <w:vAlign w:val="bottom"/>
          </w:tcPr>
          <w:p w14:paraId="7D43408F" w14:textId="77777777" w:rsidR="00FE1397" w:rsidRPr="00E47672" w:rsidRDefault="00000000" w:rsidP="00876773">
            <w:pPr>
              <w:pStyle w:val="ContactInfo"/>
            </w:pPr>
            <w:sdt>
              <w:sdtPr>
                <w:id w:val="1824773452"/>
                <w:placeholder>
                  <w:docPart w:val="F4A12DEB36E041A4860354320313A211"/>
                </w:placeholder>
                <w:showingPlcHdr/>
                <w15:appearance w15:val="hidden"/>
              </w:sdtPr>
              <w:sdtContent>
                <w:r w:rsidR="00E47672" w:rsidRPr="00E47672">
                  <w:t>Henry Ross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2094198138"/>
                <w:placeholder>
                  <w:docPart w:val="29CB38512F3E45F6BD7A7648361E8795"/>
                </w:placeholder>
                <w:showingPlcHdr/>
                <w15:appearance w15:val="hidden"/>
              </w:sdtPr>
              <w:sdtContent>
                <w:r w:rsidR="00E47672" w:rsidRPr="00E47672">
                  <w:t>Federal Government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-594012797"/>
                <w:placeholder>
                  <w:docPart w:val="548B506575C5489D91CE3F816CDF35BF"/>
                </w:placeholder>
                <w:showingPlcHdr/>
                <w15:appearance w15:val="hidden"/>
              </w:sdtPr>
              <w:sdtContent>
                <w:r w:rsidR="00E47672" w:rsidRPr="00E47672">
                  <w:t>September 9,</w:t>
                </w:r>
                <w:r w:rsidR="00E47672">
                  <w:t xml:space="preserve"> </w:t>
                </w:r>
                <w:r w:rsidR="00E47672" w:rsidRPr="00E47672">
                  <w:t>2023</w:t>
                </w:r>
              </w:sdtContent>
            </w:sdt>
          </w:p>
        </w:tc>
      </w:tr>
    </w:tbl>
    <w:p w14:paraId="54ECE95B" w14:textId="77777777" w:rsidR="003422FF" w:rsidRDefault="003422FF" w:rsidP="00154D3B">
      <w:pPr>
        <w:spacing w:before="0" w:after="0"/>
      </w:pPr>
    </w:p>
    <w:p w14:paraId="1FC1371B" w14:textId="77777777" w:rsidR="0074501E" w:rsidRDefault="0074501E" w:rsidP="00154D3B">
      <w:pPr>
        <w:pStyle w:val="Heading1"/>
        <w:spacing w:before="0" w:after="0"/>
        <w:sectPr w:rsidR="0074501E" w:rsidSect="004861D8">
          <w:footerReference w:type="default" r:id="rId13"/>
          <w:pgSz w:w="12240" w:h="15840"/>
          <w:pgMar w:top="720" w:right="720" w:bottom="360" w:left="720" w:header="720" w:footer="720" w:gutter="0"/>
          <w:pgNumType w:start="0"/>
          <w:cols w:space="720"/>
          <w:titlePg/>
          <w:docGrid w:linePitch="360"/>
        </w:sectPr>
      </w:pPr>
    </w:p>
    <w:p w14:paraId="526BC1A0" w14:textId="18577538" w:rsidR="001638F6" w:rsidRPr="00FE1397" w:rsidRDefault="00000000" w:rsidP="00101A18">
      <w:pPr>
        <w:pStyle w:val="Heading1"/>
      </w:pPr>
      <w:sdt>
        <w:sdtPr>
          <w:id w:val="-1497877332"/>
          <w:placeholder>
            <w:docPart w:val="024DAAA5A0F140348D5CF40C1A4E5ABA"/>
          </w:placeholder>
          <w15:appearance w15:val="hidden"/>
        </w:sdtPr>
        <w:sdtContent>
          <w:r w:rsidR="00DF1DE7">
            <w:t>TAble of contents</w:t>
          </w:r>
        </w:sdtContent>
      </w:sdt>
      <w:r w:rsidR="0074501E">
        <w:t xml:space="preserve"> </w:t>
      </w:r>
    </w:p>
    <w:bookmarkEnd w:id="4"/>
    <w:bookmarkEnd w:id="3"/>
    <w:bookmarkEnd w:id="2"/>
    <w:bookmarkEnd w:id="1"/>
    <w:bookmarkEnd w:id="0"/>
    <w:p w14:paraId="6AB4103A" w14:textId="77777777" w:rsidR="00001569" w:rsidRDefault="00DF1DE7" w:rsidP="00001569">
      <w:r>
        <w:t>HTML Basics</w:t>
      </w:r>
      <w:r w:rsidR="00001569">
        <w:t xml:space="preserve"> </w:t>
      </w:r>
    </w:p>
    <w:p w14:paraId="5FF4D60B" w14:textId="4EE4D24A" w:rsidR="000C113D" w:rsidRDefault="000C113D" w:rsidP="00001569">
      <w:r>
        <w:t>HTML Tags</w:t>
      </w:r>
    </w:p>
    <w:p w14:paraId="6963E42E" w14:textId="43EA2C7A" w:rsidR="00D22259" w:rsidRDefault="00D22259" w:rsidP="004B2FF3">
      <w:pPr>
        <w:pStyle w:val="ListParagraph"/>
        <w:numPr>
          <w:ilvl w:val="0"/>
          <w:numId w:val="21"/>
        </w:numPr>
      </w:pPr>
      <w:r>
        <w:t>Page Skeleton</w:t>
      </w:r>
    </w:p>
    <w:p w14:paraId="6BD3ABB3" w14:textId="56CE8E01" w:rsidR="003923B9" w:rsidRDefault="003923B9" w:rsidP="004B2FF3">
      <w:pPr>
        <w:pStyle w:val="ListParagraph"/>
        <w:numPr>
          <w:ilvl w:val="0"/>
          <w:numId w:val="21"/>
        </w:numPr>
      </w:pPr>
      <w:r>
        <w:t>Declaration Tag</w:t>
      </w:r>
    </w:p>
    <w:p w14:paraId="2395841F" w14:textId="1A4284AD" w:rsidR="003923B9" w:rsidRDefault="003923B9" w:rsidP="004B2FF3">
      <w:pPr>
        <w:pStyle w:val="ListParagraph"/>
        <w:numPr>
          <w:ilvl w:val="0"/>
          <w:numId w:val="21"/>
        </w:numPr>
      </w:pPr>
      <w:r>
        <w:t>Head and Body</w:t>
      </w:r>
    </w:p>
    <w:p w14:paraId="1F258CCA" w14:textId="634C372A" w:rsidR="004B2FF3" w:rsidRDefault="004B2FF3" w:rsidP="004B2FF3">
      <w:pPr>
        <w:pStyle w:val="ListParagraph"/>
        <w:numPr>
          <w:ilvl w:val="0"/>
          <w:numId w:val="21"/>
        </w:numPr>
      </w:pPr>
      <w:r>
        <w:t>Meta Tags</w:t>
      </w:r>
    </w:p>
    <w:p w14:paraId="3BC54721" w14:textId="77777777" w:rsidR="000C113D" w:rsidRDefault="000C113D" w:rsidP="000C113D">
      <w:r>
        <w:t>HTML Attributes</w:t>
      </w:r>
    </w:p>
    <w:p w14:paraId="2285FA9E" w14:textId="73F80A3C" w:rsidR="00932F61" w:rsidRDefault="00001569" w:rsidP="00D22259">
      <w:r>
        <w:t>HTML Elements</w:t>
      </w:r>
    </w:p>
    <w:p w14:paraId="2CB55376" w14:textId="79B21D71" w:rsidR="00CD0C8C" w:rsidRDefault="00E24515" w:rsidP="00CD0C8C">
      <w:pPr>
        <w:pStyle w:val="ListParagraph"/>
        <w:numPr>
          <w:ilvl w:val="0"/>
          <w:numId w:val="21"/>
        </w:numPr>
      </w:pPr>
      <w:r>
        <w:t>Headings</w:t>
      </w:r>
    </w:p>
    <w:p w14:paraId="21A3AD2F" w14:textId="72FC9C8C" w:rsidR="00E24515" w:rsidRDefault="003A353E" w:rsidP="00CD0C8C">
      <w:pPr>
        <w:pStyle w:val="ListParagraph"/>
        <w:numPr>
          <w:ilvl w:val="0"/>
          <w:numId w:val="21"/>
        </w:numPr>
      </w:pPr>
      <w:r>
        <w:t>Paragraphs</w:t>
      </w:r>
    </w:p>
    <w:p w14:paraId="3D3CCB4D" w14:textId="317F431F" w:rsidR="003A353E" w:rsidRDefault="003A353E" w:rsidP="00CD0C8C">
      <w:pPr>
        <w:pStyle w:val="ListParagraph"/>
        <w:numPr>
          <w:ilvl w:val="0"/>
          <w:numId w:val="21"/>
        </w:numPr>
      </w:pPr>
      <w:r>
        <w:t>Formatting</w:t>
      </w:r>
    </w:p>
    <w:p w14:paraId="2A4C03AB" w14:textId="33F4742D" w:rsidR="003A353E" w:rsidRDefault="003A353E" w:rsidP="00CD0C8C">
      <w:pPr>
        <w:pStyle w:val="ListParagraph"/>
        <w:numPr>
          <w:ilvl w:val="0"/>
          <w:numId w:val="21"/>
        </w:numPr>
      </w:pPr>
      <w:r>
        <w:t>Lists</w:t>
      </w:r>
    </w:p>
    <w:p w14:paraId="26F1362B" w14:textId="7D15F2D5" w:rsidR="003A353E" w:rsidRDefault="00C840A7" w:rsidP="00CD0C8C">
      <w:pPr>
        <w:pStyle w:val="ListParagraph"/>
        <w:numPr>
          <w:ilvl w:val="0"/>
          <w:numId w:val="21"/>
        </w:numPr>
      </w:pPr>
      <w:r>
        <w:t>Quotations</w:t>
      </w:r>
    </w:p>
    <w:p w14:paraId="1EAB7653" w14:textId="4E494A79" w:rsidR="00C840A7" w:rsidRDefault="00C840A7" w:rsidP="00CD0C8C">
      <w:pPr>
        <w:pStyle w:val="ListParagraph"/>
        <w:numPr>
          <w:ilvl w:val="0"/>
          <w:numId w:val="21"/>
        </w:numPr>
      </w:pPr>
      <w:r>
        <w:t>Links</w:t>
      </w:r>
    </w:p>
    <w:p w14:paraId="58CD21EB" w14:textId="59552CE1" w:rsidR="00C840A7" w:rsidRDefault="00C840A7" w:rsidP="00CD0C8C">
      <w:pPr>
        <w:pStyle w:val="ListParagraph"/>
        <w:numPr>
          <w:ilvl w:val="0"/>
          <w:numId w:val="21"/>
        </w:numPr>
      </w:pPr>
      <w:r>
        <w:t>Media</w:t>
      </w:r>
    </w:p>
    <w:p w14:paraId="3F45490C" w14:textId="66640110" w:rsidR="00C840A7" w:rsidRDefault="00F17864" w:rsidP="00CD0C8C">
      <w:pPr>
        <w:pStyle w:val="ListParagraph"/>
        <w:numPr>
          <w:ilvl w:val="0"/>
          <w:numId w:val="21"/>
        </w:numPr>
      </w:pPr>
      <w:r>
        <w:t>Tables</w:t>
      </w:r>
    </w:p>
    <w:p w14:paraId="2FFFEE27" w14:textId="42409DF3" w:rsidR="00F17864" w:rsidRDefault="00854218" w:rsidP="00CD0C8C">
      <w:pPr>
        <w:pStyle w:val="ListParagraph"/>
        <w:numPr>
          <w:ilvl w:val="0"/>
          <w:numId w:val="21"/>
        </w:numPr>
      </w:pPr>
      <w:r>
        <w:t>Forms</w:t>
      </w:r>
    </w:p>
    <w:p w14:paraId="5005B345" w14:textId="0B7FB8EC" w:rsidR="003923B9" w:rsidRDefault="00E53CA0" w:rsidP="00CD0C8C">
      <w:pPr>
        <w:pStyle w:val="ListParagraph"/>
        <w:numPr>
          <w:ilvl w:val="0"/>
          <w:numId w:val="21"/>
        </w:numPr>
      </w:pPr>
      <w:r>
        <w:t>Links</w:t>
      </w:r>
    </w:p>
    <w:p w14:paraId="4055F3CD" w14:textId="3D4AADA4" w:rsidR="000C113D" w:rsidRDefault="000C113D" w:rsidP="000C113D">
      <w:r>
        <w:t>HTML Entities</w:t>
      </w:r>
      <w:r w:rsidR="00A07DAE">
        <w:t xml:space="preserve"> / Symbols</w:t>
      </w:r>
    </w:p>
    <w:p w14:paraId="4D7B59A0" w14:textId="2974DDD3" w:rsidR="00001569" w:rsidRDefault="00A45A3C" w:rsidP="00001569">
      <w:r>
        <w:t>HTML Comments</w:t>
      </w:r>
    </w:p>
    <w:p w14:paraId="6D31147B" w14:textId="055122D9" w:rsidR="008474A7" w:rsidRDefault="00E16941" w:rsidP="00001569">
      <w:r>
        <w:t>HTML Styles</w:t>
      </w:r>
    </w:p>
    <w:p w14:paraId="51A55D72" w14:textId="77777777" w:rsidR="001D070D" w:rsidRDefault="001D070D" w:rsidP="00D5760B">
      <w:pPr>
        <w:pStyle w:val="ListParagraph"/>
        <w:numPr>
          <w:ilvl w:val="0"/>
          <w:numId w:val="22"/>
        </w:numPr>
      </w:pPr>
      <w:r>
        <w:t>Style Location</w:t>
      </w:r>
    </w:p>
    <w:p w14:paraId="6BBA5D4C" w14:textId="611A8677" w:rsidR="00D5760B" w:rsidRDefault="00D5760B" w:rsidP="001D070D">
      <w:pPr>
        <w:pStyle w:val="ListParagraph"/>
        <w:numPr>
          <w:ilvl w:val="1"/>
          <w:numId w:val="23"/>
        </w:numPr>
        <w:ind w:left="1080"/>
      </w:pPr>
      <w:r>
        <w:t>Inline Styles</w:t>
      </w:r>
    </w:p>
    <w:p w14:paraId="238E62E3" w14:textId="31BA06C6" w:rsidR="00D5760B" w:rsidRDefault="002D4B5E" w:rsidP="001D070D">
      <w:pPr>
        <w:pStyle w:val="ListParagraph"/>
        <w:numPr>
          <w:ilvl w:val="1"/>
          <w:numId w:val="23"/>
        </w:numPr>
        <w:ind w:left="1080"/>
      </w:pPr>
      <w:r>
        <w:t xml:space="preserve">Internal </w:t>
      </w:r>
      <w:r w:rsidR="00D5760B">
        <w:t>Style Sheet</w:t>
      </w:r>
    </w:p>
    <w:p w14:paraId="765A92E8" w14:textId="2A08035E" w:rsidR="002D4B5E" w:rsidRDefault="005509E8" w:rsidP="001D070D">
      <w:pPr>
        <w:pStyle w:val="ListParagraph"/>
        <w:numPr>
          <w:ilvl w:val="1"/>
          <w:numId w:val="23"/>
        </w:numPr>
        <w:ind w:left="1080"/>
      </w:pPr>
      <w:r>
        <w:t>CSS [</w:t>
      </w:r>
      <w:r w:rsidR="00CE41F4" w:rsidRPr="005509E8">
        <w:rPr>
          <w:color w:val="7A4300" w:themeColor="accent3" w:themeShade="80"/>
        </w:rPr>
        <w:t>Cascade</w:t>
      </w:r>
      <w:r w:rsidR="002D4B5E" w:rsidRPr="005509E8">
        <w:rPr>
          <w:color w:val="7A4300" w:themeColor="accent3" w:themeShade="80"/>
        </w:rPr>
        <w:t xml:space="preserve"> Style Sheet</w:t>
      </w:r>
      <w:r>
        <w:t>]</w:t>
      </w:r>
    </w:p>
    <w:p w14:paraId="7BF4B898" w14:textId="29228E35" w:rsidR="002D4B5E" w:rsidRDefault="00CE41F4" w:rsidP="00D5760B">
      <w:pPr>
        <w:pStyle w:val="ListParagraph"/>
        <w:numPr>
          <w:ilvl w:val="0"/>
          <w:numId w:val="22"/>
        </w:numPr>
      </w:pPr>
      <w:r>
        <w:t xml:space="preserve">CSS </w:t>
      </w:r>
      <w:r w:rsidR="005509E8">
        <w:t>Colors</w:t>
      </w:r>
    </w:p>
    <w:p w14:paraId="4B66CD51" w14:textId="3CD4E07D" w:rsidR="00286AF3" w:rsidRDefault="00286AF3" w:rsidP="00D5760B">
      <w:pPr>
        <w:pStyle w:val="ListParagraph"/>
        <w:numPr>
          <w:ilvl w:val="0"/>
          <w:numId w:val="22"/>
        </w:numPr>
      </w:pPr>
      <w:r>
        <w:t>CSS Units</w:t>
      </w:r>
    </w:p>
    <w:p w14:paraId="324868E3" w14:textId="7C12DCFB" w:rsidR="00286AF3" w:rsidRDefault="00C06915" w:rsidP="00D5760B">
      <w:pPr>
        <w:pStyle w:val="ListParagraph"/>
        <w:numPr>
          <w:ilvl w:val="0"/>
          <w:numId w:val="22"/>
        </w:numPr>
      </w:pPr>
      <w:r>
        <w:t>CSS Fonts</w:t>
      </w:r>
    </w:p>
    <w:p w14:paraId="20000541" w14:textId="644B637C" w:rsidR="00E16941" w:rsidRDefault="00E16941" w:rsidP="00001569">
      <w:r>
        <w:t>HTML Design Concepts</w:t>
      </w:r>
    </w:p>
    <w:p w14:paraId="3AC8906A" w14:textId="3E77D960" w:rsidR="00E53CA0" w:rsidRDefault="00E53CA0" w:rsidP="00001569">
      <w:r>
        <w:t>HTML Charset</w:t>
      </w:r>
    </w:p>
    <w:p w14:paraId="6BB6BCFF" w14:textId="5424395A" w:rsidR="00E53CA0" w:rsidRDefault="00E71690" w:rsidP="00001569">
      <w:r>
        <w:t>HTML Graphics</w:t>
      </w:r>
    </w:p>
    <w:p w14:paraId="189263D6" w14:textId="58F82CC0" w:rsidR="009E7CF0" w:rsidRDefault="009E7CF0" w:rsidP="00001569">
      <w:r>
        <w:t>HTML References</w:t>
      </w:r>
    </w:p>
    <w:p w14:paraId="668E4C1B" w14:textId="77777777" w:rsidR="00E16941" w:rsidRPr="007021DE" w:rsidRDefault="00E16941" w:rsidP="00001569"/>
    <w:sectPr w:rsidR="00E16941" w:rsidRPr="007021DE" w:rsidSect="004861D8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265F3" w14:textId="77777777" w:rsidR="0061231F" w:rsidRDefault="0061231F">
      <w:pPr>
        <w:spacing w:before="0" w:after="0" w:line="240" w:lineRule="auto"/>
      </w:pPr>
      <w:r>
        <w:separator/>
      </w:r>
    </w:p>
  </w:endnote>
  <w:endnote w:type="continuationSeparator" w:id="0">
    <w:p w14:paraId="47D36C6E" w14:textId="77777777" w:rsidR="0061231F" w:rsidRDefault="0061231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0B4FA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B9EC4" w14:textId="77777777" w:rsidR="0061231F" w:rsidRDefault="0061231F">
      <w:pPr>
        <w:spacing w:before="0" w:after="0" w:line="240" w:lineRule="auto"/>
      </w:pPr>
      <w:r>
        <w:separator/>
      </w:r>
    </w:p>
  </w:footnote>
  <w:footnote w:type="continuationSeparator" w:id="0">
    <w:p w14:paraId="7C025370" w14:textId="77777777" w:rsidR="0061231F" w:rsidRDefault="0061231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90D4778"/>
    <w:multiLevelType w:val="hybridMultilevel"/>
    <w:tmpl w:val="ABE040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CEE266D"/>
    <w:multiLevelType w:val="hybridMultilevel"/>
    <w:tmpl w:val="3CC842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314A9E"/>
    <w:multiLevelType w:val="hybridMultilevel"/>
    <w:tmpl w:val="ABE04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1"/>
  </w:num>
  <w:num w:numId="8" w16cid:durableId="892496727">
    <w:abstractNumId w:val="10"/>
  </w:num>
  <w:num w:numId="9" w16cid:durableId="101609319">
    <w:abstractNumId w:val="13"/>
  </w:num>
  <w:num w:numId="10" w16cid:durableId="729157751">
    <w:abstractNumId w:val="12"/>
  </w:num>
  <w:num w:numId="11" w16cid:durableId="1091585182">
    <w:abstractNumId w:val="16"/>
  </w:num>
  <w:num w:numId="12" w16cid:durableId="983392410">
    <w:abstractNumId w:val="15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  <w:num w:numId="21" w16cid:durableId="1706708993">
    <w:abstractNumId w:val="18"/>
  </w:num>
  <w:num w:numId="22" w16cid:durableId="2089495185">
    <w:abstractNumId w:val="14"/>
  </w:num>
  <w:num w:numId="23" w16cid:durableId="144160436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DD"/>
    <w:rsid w:val="00001569"/>
    <w:rsid w:val="00041CEB"/>
    <w:rsid w:val="000748AA"/>
    <w:rsid w:val="000C113D"/>
    <w:rsid w:val="00101A18"/>
    <w:rsid w:val="00154D3B"/>
    <w:rsid w:val="001638F6"/>
    <w:rsid w:val="00165E85"/>
    <w:rsid w:val="001A2000"/>
    <w:rsid w:val="001A3A68"/>
    <w:rsid w:val="001D070D"/>
    <w:rsid w:val="00206B7B"/>
    <w:rsid w:val="00286AF3"/>
    <w:rsid w:val="002C3095"/>
    <w:rsid w:val="002D4B5E"/>
    <w:rsid w:val="00306B77"/>
    <w:rsid w:val="003209D6"/>
    <w:rsid w:val="00334A73"/>
    <w:rsid w:val="003422FF"/>
    <w:rsid w:val="00346A63"/>
    <w:rsid w:val="00351C4D"/>
    <w:rsid w:val="0036508C"/>
    <w:rsid w:val="003923B9"/>
    <w:rsid w:val="003A353E"/>
    <w:rsid w:val="003F5990"/>
    <w:rsid w:val="004815C6"/>
    <w:rsid w:val="004861D8"/>
    <w:rsid w:val="004952C4"/>
    <w:rsid w:val="004B2FF3"/>
    <w:rsid w:val="004F26D7"/>
    <w:rsid w:val="005019BD"/>
    <w:rsid w:val="005509E8"/>
    <w:rsid w:val="005806DD"/>
    <w:rsid w:val="005A1C5A"/>
    <w:rsid w:val="0061231F"/>
    <w:rsid w:val="00651DB3"/>
    <w:rsid w:val="006845DD"/>
    <w:rsid w:val="00685117"/>
    <w:rsid w:val="00690EFD"/>
    <w:rsid w:val="006C7BF2"/>
    <w:rsid w:val="007021DE"/>
    <w:rsid w:val="00731CAE"/>
    <w:rsid w:val="00732607"/>
    <w:rsid w:val="0074501E"/>
    <w:rsid w:val="007B0D15"/>
    <w:rsid w:val="00800E57"/>
    <w:rsid w:val="00844483"/>
    <w:rsid w:val="008474A7"/>
    <w:rsid w:val="00854218"/>
    <w:rsid w:val="00862A7D"/>
    <w:rsid w:val="00876773"/>
    <w:rsid w:val="00932F61"/>
    <w:rsid w:val="00934F1C"/>
    <w:rsid w:val="009A1E44"/>
    <w:rsid w:val="009D2231"/>
    <w:rsid w:val="009E7CF0"/>
    <w:rsid w:val="00A07DAE"/>
    <w:rsid w:val="00A122DB"/>
    <w:rsid w:val="00A16604"/>
    <w:rsid w:val="00A45A3C"/>
    <w:rsid w:val="00A94F7E"/>
    <w:rsid w:val="00AD165F"/>
    <w:rsid w:val="00B0194D"/>
    <w:rsid w:val="00B47B7A"/>
    <w:rsid w:val="00B646B8"/>
    <w:rsid w:val="00C06915"/>
    <w:rsid w:val="00C80BD4"/>
    <w:rsid w:val="00C840A7"/>
    <w:rsid w:val="00CD0C8C"/>
    <w:rsid w:val="00CE41F4"/>
    <w:rsid w:val="00CF3A42"/>
    <w:rsid w:val="00D22259"/>
    <w:rsid w:val="00D5413C"/>
    <w:rsid w:val="00D5760B"/>
    <w:rsid w:val="00D6106A"/>
    <w:rsid w:val="00D956D4"/>
    <w:rsid w:val="00DC07A3"/>
    <w:rsid w:val="00DF1DE7"/>
    <w:rsid w:val="00E11B8A"/>
    <w:rsid w:val="00E16941"/>
    <w:rsid w:val="00E24515"/>
    <w:rsid w:val="00E47672"/>
    <w:rsid w:val="00E53CA0"/>
    <w:rsid w:val="00E71690"/>
    <w:rsid w:val="00EB55F3"/>
    <w:rsid w:val="00ED643B"/>
    <w:rsid w:val="00F009B9"/>
    <w:rsid w:val="00F17864"/>
    <w:rsid w:val="00F56615"/>
    <w:rsid w:val="00F677F9"/>
    <w:rsid w:val="00F80529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BD5211"/>
  <w15:chartTrackingRefBased/>
  <w15:docId w15:val="{B762FA3F-41DC-422D-87B6-8B7E34C5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72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eastAsiaTheme="majorEastAsia" w:cs="Times New Roman (Headings CS)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4"/>
    <w:rsid w:val="00101A18"/>
    <w:rPr>
      <w:rFonts w:ascii="Gill Sans MT" w:eastAsiaTheme="majorEastAsia" w:hAnsi="Gill Sans MT" w:cs="Times New Roman (Headings CS)"/>
      <w:b/>
      <w:cap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E47672"/>
    <w:rPr>
      <w:rFonts w:asciiTheme="majorHAnsi" w:eastAsiaTheme="majorEastAsia" w:hAnsiTheme="majorHAnsi" w:cstheme="majorBidi"/>
      <w:caps/>
      <w:color w:val="006683" w:themeColor="accent1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006683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00324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E47672"/>
    <w:rPr>
      <w:rFonts w:asciiTheme="majorHAnsi" w:eastAsiaTheme="majorEastAsia" w:hAnsiTheme="majorHAnsi" w:cs="Times New Roman (Headings CS)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qFormat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Style2">
    <w:name w:val="Style2"/>
    <w:basedOn w:val="Subtitle"/>
    <w:semiHidden/>
    <w:qFormat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  <w:style w:type="paragraph" w:styleId="ListParagraph">
    <w:name w:val="List Paragraph"/>
    <w:basedOn w:val="Normal"/>
    <w:uiPriority w:val="34"/>
    <w:semiHidden/>
    <w:qFormat/>
    <w:rsid w:val="00CD0C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\AppData\Local\Microsoft\Office\16.0\DTS\en-US%7b371EA863-76B9-4E78-8685-07F82A5F6FE1%7d\%7b1EA56DDA-A0E6-4997-8486-3793276862A2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271EB0763A340ED81436F3EED6BF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8B107-14B6-46D0-8067-501A3AFE07AA}"/>
      </w:docPartPr>
      <w:docPartBody>
        <w:p w:rsidR="008914DA" w:rsidRDefault="00000000">
          <w:pPr>
            <w:pStyle w:val="A271EB0763A340ED81436F3EED6BF3B2"/>
          </w:pPr>
          <w:r w:rsidRPr="00E47672">
            <w:rPr>
              <w:rStyle w:val="TitleChar"/>
            </w:rPr>
            <w:t xml:space="preserve">The </w:t>
          </w:r>
          <w:r w:rsidRPr="00E47672">
            <w:rPr>
              <w:rStyle w:val="TitleChar"/>
            </w:rPr>
            <w:br/>
            <w:t xml:space="preserve">Judicial </w:t>
          </w:r>
          <w:r w:rsidRPr="00E47672">
            <w:rPr>
              <w:rStyle w:val="TitleChar"/>
            </w:rPr>
            <w:br/>
            <w:t>Branch</w:t>
          </w:r>
        </w:p>
      </w:docPartBody>
    </w:docPart>
    <w:docPart>
      <w:docPartPr>
        <w:name w:val="69D4C9AED8CE4CAA9A1445C1FCBBC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3A398C-6C33-443D-9EA2-D168B435B8D5}"/>
      </w:docPartPr>
      <w:docPartBody>
        <w:p w:rsidR="008914DA" w:rsidRDefault="00000000">
          <w:pPr>
            <w:pStyle w:val="69D4C9AED8CE4CAA9A1445C1FCBBCF4A"/>
          </w:pPr>
          <w:r w:rsidRPr="00E47672">
            <w:t>Court Role and Structure</w:t>
          </w:r>
        </w:p>
      </w:docPartBody>
    </w:docPart>
    <w:docPart>
      <w:docPartPr>
        <w:name w:val="F4A12DEB36E041A4860354320313A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A19512-F612-4BE5-B566-5B53305CF46A}"/>
      </w:docPartPr>
      <w:docPartBody>
        <w:p w:rsidR="008914DA" w:rsidRDefault="00000000">
          <w:pPr>
            <w:pStyle w:val="F4A12DEB36E041A4860354320313A211"/>
          </w:pPr>
          <w:r w:rsidRPr="00E47672">
            <w:t>Henry Ross</w:t>
          </w:r>
        </w:p>
      </w:docPartBody>
    </w:docPart>
    <w:docPart>
      <w:docPartPr>
        <w:name w:val="29CB38512F3E45F6BD7A7648361E87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0851BA-D119-4755-BABF-038955137B6C}"/>
      </w:docPartPr>
      <w:docPartBody>
        <w:p w:rsidR="008914DA" w:rsidRDefault="00000000">
          <w:pPr>
            <w:pStyle w:val="29CB38512F3E45F6BD7A7648361E8795"/>
          </w:pPr>
          <w:r w:rsidRPr="00E47672">
            <w:t>Federal Government</w:t>
          </w:r>
        </w:p>
      </w:docPartBody>
    </w:docPart>
    <w:docPart>
      <w:docPartPr>
        <w:name w:val="548B506575C5489D91CE3F816CDF3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3877D-AA48-4A39-9A2A-7FD85DF51710}"/>
      </w:docPartPr>
      <w:docPartBody>
        <w:p w:rsidR="008914DA" w:rsidRDefault="00000000">
          <w:pPr>
            <w:pStyle w:val="548B506575C5489D91CE3F816CDF35BF"/>
          </w:pPr>
          <w:r w:rsidRPr="00E47672">
            <w:t>September 9,</w:t>
          </w:r>
          <w:r>
            <w:t xml:space="preserve"> </w:t>
          </w:r>
          <w:r w:rsidRPr="00E47672">
            <w:t>2023</w:t>
          </w:r>
        </w:p>
      </w:docPartBody>
    </w:docPart>
    <w:docPart>
      <w:docPartPr>
        <w:name w:val="024DAAA5A0F140348D5CF40C1A4E5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7B64F4-019B-4BB2-BF86-3A18213E160A}"/>
      </w:docPartPr>
      <w:docPartBody>
        <w:p w:rsidR="008914DA" w:rsidRDefault="00000000">
          <w:pPr>
            <w:pStyle w:val="024DAAA5A0F140348D5CF40C1A4E5ABA"/>
          </w:pPr>
          <w:r w:rsidRPr="0074501E">
            <w:t xml:space="preserve">Supreme Court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9C0"/>
    <w:rsid w:val="00283DBD"/>
    <w:rsid w:val="00306B77"/>
    <w:rsid w:val="008914DA"/>
    <w:rsid w:val="00B819C0"/>
    <w:rsid w:val="00D956D4"/>
    <w:rsid w:val="00E0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paragraph" w:customStyle="1" w:styleId="A271EB0763A340ED81436F3EED6BF3B2">
    <w:name w:val="A271EB0763A340ED81436F3EED6BF3B2"/>
  </w:style>
  <w:style w:type="paragraph" w:customStyle="1" w:styleId="69D4C9AED8CE4CAA9A1445C1FCBBCF4A">
    <w:name w:val="69D4C9AED8CE4CAA9A1445C1FCBBCF4A"/>
  </w:style>
  <w:style w:type="paragraph" w:customStyle="1" w:styleId="F4A12DEB36E041A4860354320313A211">
    <w:name w:val="F4A12DEB36E041A4860354320313A211"/>
  </w:style>
  <w:style w:type="paragraph" w:customStyle="1" w:styleId="29CB38512F3E45F6BD7A7648361E8795">
    <w:name w:val="29CB38512F3E45F6BD7A7648361E8795"/>
  </w:style>
  <w:style w:type="paragraph" w:customStyle="1" w:styleId="548B506575C5489D91CE3F816CDF35BF">
    <w:name w:val="548B506575C5489D91CE3F816CDF35BF"/>
  </w:style>
  <w:style w:type="paragraph" w:customStyle="1" w:styleId="024DAAA5A0F140348D5CF40C1A4E5ABA">
    <w:name w:val="024DAAA5A0F140348D5CF40C1A4E5ABA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C4A7D-43E0-47C4-BCBC-2772E97078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D5B403-6C16-4D97-8106-A46EAAB50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24A3C5-2130-4FE4-98A7-C4706FE95226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{1EA56DDA-A0E6-4997-8486-3793276862A2}tf16392938_win32.dotx</Template>
  <TotalTime>28</TotalTime>
  <Pages>3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</dc:creator>
  <cp:keywords/>
  <cp:lastModifiedBy>Atef Aql Office PC</cp:lastModifiedBy>
  <cp:revision>32</cp:revision>
  <dcterms:created xsi:type="dcterms:W3CDTF">2024-08-17T20:29:00Z</dcterms:created>
  <dcterms:modified xsi:type="dcterms:W3CDTF">2025-08-30T11:39:00Z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